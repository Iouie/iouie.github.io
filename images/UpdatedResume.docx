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-356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286"/>
        <w:gridCol w:w="7514"/>
      </w:tblGrid>
      <w:tr w:rsidR="00C420C8" w:rsidRPr="005152F2" w14:paraId="6A0ECC3D" w14:textId="77777777" w:rsidTr="007B2FB4">
        <w:trPr>
          <w:trHeight w:val="14400"/>
        </w:trPr>
        <w:tc>
          <w:tcPr>
            <w:tcW w:w="3023" w:type="dxa"/>
          </w:tcPr>
          <w:p w14:paraId="38B495CC" w14:textId="77777777" w:rsidR="00C420C8" w:rsidRPr="00136C9C" w:rsidRDefault="00A03152" w:rsidP="0031652E">
            <w:pPr>
              <w:pStyle w:val="Heading1"/>
              <w:rPr>
                <w:sz w:val="56"/>
              </w:rPr>
            </w:pPr>
            <w:r w:rsidRPr="00136C9C">
              <w:rPr>
                <w:sz w:val="56"/>
              </w:rPr>
              <w:t>STANLEY LOUIE</w:t>
            </w:r>
          </w:p>
          <w:p w14:paraId="66961DDA" w14:textId="77777777" w:rsidR="007B2FB4" w:rsidRDefault="007B2FB4" w:rsidP="0031652E">
            <w:pPr>
              <w:pStyle w:val="Heading3"/>
            </w:pPr>
          </w:p>
          <w:p w14:paraId="02E37D4B" w14:textId="53EDD877" w:rsidR="00C420C8" w:rsidRPr="00C420C8" w:rsidRDefault="00A03152" w:rsidP="0031652E">
            <w:pPr>
              <w:pStyle w:val="Heading3"/>
            </w:pPr>
            <w:r>
              <w:t>s</w:t>
            </w:r>
            <w:r w:rsidR="004D6800">
              <w:t>xl7953@rit.edu</w:t>
            </w:r>
          </w:p>
          <w:p w14:paraId="6C4A52FA" w14:textId="77777777" w:rsidR="00C420C8" w:rsidRPr="00C420C8" w:rsidRDefault="00A03152" w:rsidP="0031652E">
            <w:pPr>
              <w:pStyle w:val="Heading3"/>
            </w:pPr>
            <w:r>
              <w:t>917-858-8635</w:t>
            </w:r>
          </w:p>
          <w:p w14:paraId="7A5E2B84" w14:textId="77777777" w:rsidR="00C420C8" w:rsidRPr="00C420C8" w:rsidRDefault="00C420C8" w:rsidP="0031652E">
            <w:pPr>
              <w:pStyle w:val="Heading3"/>
            </w:pPr>
          </w:p>
          <w:tbl>
            <w:tblPr>
              <w:tblW w:w="4845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184"/>
            </w:tblGrid>
            <w:tr w:rsidR="00C420C8" w:rsidRPr="005152F2" w14:paraId="03D5AA36" w14:textId="77777777" w:rsidTr="001816CA">
              <w:trPr>
                <w:trHeight w:val="229"/>
              </w:trPr>
              <w:tc>
                <w:tcPr>
                  <w:tcW w:w="2929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288" w:type="dxa"/>
                  </w:tcMar>
                </w:tcPr>
                <w:p w14:paraId="34C5D653" w14:textId="5E29C035" w:rsidR="00EE1787" w:rsidRPr="009C3E30" w:rsidRDefault="009C3E30" w:rsidP="00811405">
                  <w:pPr>
                    <w:framePr w:hSpace="180" w:wrap="around" w:hAnchor="margin" w:y="-356"/>
                    <w:rPr>
                      <w:b/>
                      <w:bCs/>
                      <w:color w:val="0000FF"/>
                      <w:u w:val="single"/>
                    </w:rPr>
                  </w:pPr>
                  <w:r w:rsidRPr="009C3E30">
                    <w:rPr>
                      <w:b/>
                      <w:bCs/>
                    </w:rPr>
                    <w:t>PORTFOLIO</w:t>
                  </w:r>
                </w:p>
                <w:p w14:paraId="09B8710D" w14:textId="1D4E1C6B" w:rsidR="00C420C8" w:rsidRPr="00441EB9" w:rsidRDefault="00811405" w:rsidP="00811405">
                  <w:pPr>
                    <w:framePr w:hSpace="180" w:wrap="around" w:hAnchor="margin" w:y="-356"/>
                    <w:rPr>
                      <w:szCs w:val="18"/>
                    </w:rPr>
                  </w:pPr>
                  <w:hyperlink r:id="rId7" w:history="1">
                    <w:r w:rsidR="00EE1787" w:rsidRPr="00452A8C">
                      <w:rPr>
                        <w:rStyle w:val="Hyperlink"/>
                      </w:rPr>
                      <w:t>https://iouie.github.io/</w:t>
                    </w:r>
                  </w:hyperlink>
                </w:p>
              </w:tc>
            </w:tr>
            <w:tr w:rsidR="00C420C8" w:rsidRPr="005152F2" w14:paraId="69602C0E" w14:textId="77777777" w:rsidTr="001816CA">
              <w:trPr>
                <w:trHeight w:val="659"/>
              </w:trPr>
              <w:tc>
                <w:tcPr>
                  <w:tcW w:w="2929" w:type="dxa"/>
                  <w:tcMar>
                    <w:top w:w="288" w:type="dxa"/>
                    <w:bottom w:w="288" w:type="dxa"/>
                  </w:tcMar>
                </w:tcPr>
                <w:p w14:paraId="1EF6440A" w14:textId="4E5DDE38" w:rsidR="00C420C8" w:rsidRDefault="00811405" w:rsidP="00811405">
                  <w:pPr>
                    <w:pStyle w:val="Heading3"/>
                    <w:framePr w:hSpace="180" w:wrap="around" w:hAnchor="margin" w:y="-356"/>
                  </w:pPr>
                  <w:sdt>
                    <w:sdtPr>
                      <w:alias w:val="Objective:"/>
                      <w:tag w:val="Objective:"/>
                      <w:id w:val="319159961"/>
                      <w:placeholder>
                        <w:docPart w:val="10FFACAB29F246F1B75261705458F9D3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420C8" w:rsidRPr="00136C9C">
                        <w:rPr>
                          <w:b/>
                        </w:rPr>
                        <w:t>Objective</w:t>
                      </w:r>
                    </w:sdtContent>
                  </w:sdt>
                </w:p>
                <w:p w14:paraId="0222F3D9" w14:textId="77777777" w:rsidR="00AB0016" w:rsidRDefault="00AB0016" w:rsidP="00811405">
                  <w:pPr>
                    <w:pStyle w:val="Heading3"/>
                    <w:framePr w:hSpace="180" w:wrap="around" w:hAnchor="margin" w:y="-356"/>
                  </w:pPr>
                </w:p>
                <w:p w14:paraId="21EB6A8B" w14:textId="77777777" w:rsidR="00AE257B" w:rsidRDefault="000F098E" w:rsidP="00811405">
                  <w:pPr>
                    <w:framePr w:hSpace="180" w:wrap="around" w:hAnchor="margin" w:y="-356"/>
                  </w:pPr>
                  <w:r>
                    <w:t>Looking to obtain a cooperative education position in front-end</w:t>
                  </w:r>
                  <w:r w:rsidR="007B2FB4">
                    <w:t xml:space="preserve"> or </w:t>
                  </w:r>
                  <w:r>
                    <w:t xml:space="preserve">mobile development </w:t>
                  </w:r>
                  <w:r w:rsidR="00C240FA">
                    <w:t>using tools/tec. in order to create an immersive experience.</w:t>
                  </w:r>
                </w:p>
                <w:p w14:paraId="689CFB43" w14:textId="72AB9021" w:rsidR="00C240FA" w:rsidRPr="00C240FA" w:rsidRDefault="00C240FA" w:rsidP="00811405">
                  <w:pPr>
                    <w:framePr w:hSpace="180" w:wrap="around" w:hAnchor="margin" w:y="-356"/>
                    <w:rPr>
                      <w:i/>
                      <w:iCs/>
                    </w:rPr>
                  </w:pPr>
                  <w:r w:rsidRPr="00C240FA">
                    <w:rPr>
                      <w:i/>
                      <w:iCs/>
                    </w:rPr>
                    <w:t>Available</w:t>
                  </w:r>
                  <w:r w:rsidR="008B78A5">
                    <w:rPr>
                      <w:i/>
                      <w:iCs/>
                    </w:rPr>
                    <w:t>:</w:t>
                  </w:r>
                  <w:r w:rsidRPr="00C240FA">
                    <w:rPr>
                      <w:i/>
                      <w:iCs/>
                    </w:rPr>
                    <w:t xml:space="preserve"> January – December 2020</w:t>
                  </w:r>
                </w:p>
              </w:tc>
            </w:tr>
            <w:tr w:rsidR="00C420C8" w:rsidRPr="005152F2" w14:paraId="338C20B8" w14:textId="77777777" w:rsidTr="00C240FA">
              <w:trPr>
                <w:trHeight w:val="27"/>
              </w:trPr>
              <w:tc>
                <w:tcPr>
                  <w:tcW w:w="2929" w:type="dxa"/>
                  <w:tcMar>
                    <w:top w:w="288" w:type="dxa"/>
                    <w:bottom w:w="288" w:type="dxa"/>
                  </w:tcMar>
                </w:tcPr>
                <w:p w14:paraId="618E2A10" w14:textId="77777777" w:rsidR="00136C9C" w:rsidRDefault="001816CA" w:rsidP="00811405">
                  <w:pPr>
                    <w:framePr w:hSpace="180" w:wrap="around" w:hAnchor="margin" w:y="-356"/>
                    <w:rPr>
                      <w:b/>
                      <w:bCs/>
                    </w:rPr>
                  </w:pPr>
                  <w:r w:rsidRPr="001816CA">
                    <w:rPr>
                      <w:b/>
                      <w:bCs/>
                    </w:rPr>
                    <w:t>EDUCATION</w:t>
                  </w:r>
                </w:p>
                <w:p w14:paraId="1CA77EBF" w14:textId="77777777" w:rsidR="001816CA" w:rsidRPr="009C3E30" w:rsidRDefault="001816CA" w:rsidP="00811405">
                  <w:pPr>
                    <w:pStyle w:val="Heading5"/>
                    <w:framePr w:hSpace="180" w:wrap="around" w:hAnchor="margin" w:y="-356"/>
                    <w:rPr>
                      <w:sz w:val="20"/>
                      <w:szCs w:val="20"/>
                    </w:rPr>
                  </w:pPr>
                  <w:r w:rsidRPr="009C3E30">
                    <w:rPr>
                      <w:sz w:val="20"/>
                      <w:szCs w:val="20"/>
                    </w:rPr>
                    <w:t>ROCHESTER INSTITUTE OF TECHNOLOGY</w:t>
                  </w:r>
                </w:p>
                <w:p w14:paraId="60B61663" w14:textId="39B606CA" w:rsidR="001816CA" w:rsidRDefault="001816CA" w:rsidP="00811405">
                  <w:pPr>
                    <w:framePr w:hSpace="180" w:wrap="around" w:hAnchor="margin" w:y="-356"/>
                    <w:rPr>
                      <w:sz w:val="20"/>
                      <w:szCs w:val="20"/>
                    </w:rPr>
                  </w:pPr>
                  <w:r w:rsidRPr="009C3E30">
                    <w:rPr>
                      <w:sz w:val="20"/>
                      <w:szCs w:val="20"/>
                    </w:rPr>
                    <w:t>Bachelor of Science in New Media Interactive Development</w:t>
                  </w:r>
                </w:p>
                <w:p w14:paraId="172F5385" w14:textId="665D521D" w:rsidR="00C240FA" w:rsidRPr="009C3E30" w:rsidRDefault="00C240FA" w:rsidP="00811405">
                  <w:pPr>
                    <w:framePr w:hSpace="180" w:wrap="around" w:hAnchor="margin" w:y="-3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Dean’s List Fall 2017</w:t>
                  </w:r>
                </w:p>
                <w:p w14:paraId="62320239" w14:textId="4485CC3A" w:rsidR="001816CA" w:rsidRPr="001816CA" w:rsidRDefault="001816CA" w:rsidP="00811405">
                  <w:pPr>
                    <w:framePr w:hSpace="180" w:wrap="around" w:hAnchor="margin" w:y="-356"/>
                    <w:rPr>
                      <w:b/>
                      <w:bCs/>
                    </w:rPr>
                  </w:pPr>
                  <w:r w:rsidRPr="009C3E30">
                    <w:rPr>
                      <w:sz w:val="20"/>
                      <w:szCs w:val="20"/>
                    </w:rPr>
                    <w:t>GPA – 3.4/4.0</w:t>
                  </w:r>
                </w:p>
              </w:tc>
            </w:tr>
          </w:tbl>
          <w:p w14:paraId="1504FDE2" w14:textId="77777777" w:rsidR="001816CA" w:rsidRDefault="001816CA" w:rsidP="0031652E">
            <w:pPr>
              <w:rPr>
                <w:b/>
                <w:bCs/>
              </w:rPr>
            </w:pPr>
          </w:p>
          <w:p w14:paraId="4F81A60E" w14:textId="77777777" w:rsidR="001816CA" w:rsidRDefault="001816CA" w:rsidP="0031652E">
            <w:pPr>
              <w:rPr>
                <w:b/>
                <w:bCs/>
              </w:rPr>
            </w:pPr>
            <w:r>
              <w:rPr>
                <w:b/>
                <w:bCs/>
              </w:rPr>
              <w:t>SKILLS</w:t>
            </w:r>
          </w:p>
          <w:p w14:paraId="4FE9110E" w14:textId="733320B5" w:rsidR="001816CA" w:rsidRDefault="001816CA" w:rsidP="0031652E">
            <w:pPr>
              <w:jc w:val="left"/>
              <w:rPr>
                <w:sz w:val="24"/>
                <w:szCs w:val="24"/>
              </w:rPr>
            </w:pPr>
            <w:r w:rsidRPr="00ED64A2">
              <w:rPr>
                <w:b/>
                <w:bCs/>
              </w:rPr>
              <w:t>TOOLS</w:t>
            </w:r>
            <w:r w:rsidR="00ED64A2">
              <w:rPr>
                <w:b/>
                <w:bCs/>
              </w:rPr>
              <w:t>:</w:t>
            </w:r>
            <w:r>
              <w:t xml:space="preserve">  </w:t>
            </w:r>
            <w:r w:rsidRPr="00ED64A2">
              <w:rPr>
                <w:sz w:val="24"/>
                <w:szCs w:val="24"/>
              </w:rPr>
              <w:t xml:space="preserve">Photoshop, </w:t>
            </w:r>
            <w:r w:rsidR="00ED64A2" w:rsidRPr="00ED64A2">
              <w:rPr>
                <w:sz w:val="24"/>
                <w:szCs w:val="24"/>
              </w:rPr>
              <w:t>Unity</w:t>
            </w:r>
            <w:r w:rsidR="00ED64A2">
              <w:rPr>
                <w:sz w:val="24"/>
                <w:szCs w:val="24"/>
              </w:rPr>
              <w:t xml:space="preserve">, </w:t>
            </w:r>
            <w:r w:rsidRPr="00ED64A2">
              <w:rPr>
                <w:sz w:val="24"/>
                <w:szCs w:val="24"/>
              </w:rPr>
              <w:t>Illustrator,</w:t>
            </w:r>
            <w:r w:rsidR="00ED64A2">
              <w:rPr>
                <w:sz w:val="24"/>
                <w:szCs w:val="24"/>
              </w:rPr>
              <w:t xml:space="preserve"> Premiere, </w:t>
            </w:r>
            <w:r w:rsidR="00AB0016">
              <w:rPr>
                <w:sz w:val="24"/>
                <w:szCs w:val="24"/>
              </w:rPr>
              <w:t xml:space="preserve">Git, </w:t>
            </w:r>
            <w:proofErr w:type="spellStart"/>
            <w:r w:rsidR="00AB0016">
              <w:rPr>
                <w:sz w:val="24"/>
                <w:szCs w:val="24"/>
              </w:rPr>
              <w:t>Xcode</w:t>
            </w:r>
            <w:proofErr w:type="spellEnd"/>
            <w:r w:rsidR="00907A26">
              <w:rPr>
                <w:sz w:val="24"/>
                <w:szCs w:val="24"/>
              </w:rPr>
              <w:t>, Maya</w:t>
            </w:r>
          </w:p>
          <w:p w14:paraId="3384006D" w14:textId="77777777" w:rsidR="008B30F1" w:rsidRDefault="008B30F1" w:rsidP="0031652E">
            <w:pPr>
              <w:jc w:val="left"/>
            </w:pPr>
          </w:p>
          <w:p w14:paraId="38152253" w14:textId="15165764" w:rsidR="008B30F1" w:rsidRDefault="00ED64A2" w:rsidP="0031652E">
            <w:pPr>
              <w:jc w:val="left"/>
              <w:rPr>
                <w:sz w:val="24"/>
                <w:szCs w:val="24"/>
              </w:rPr>
            </w:pPr>
            <w:r>
              <w:rPr>
                <w:b/>
                <w:bCs/>
              </w:rPr>
              <w:t>PROGRAMMING:</w:t>
            </w:r>
            <w:r w:rsidR="001816CA">
              <w:t xml:space="preserve"> </w:t>
            </w:r>
            <w:r w:rsidR="001816CA" w:rsidRPr="00ED64A2">
              <w:rPr>
                <w:sz w:val="24"/>
                <w:szCs w:val="24"/>
              </w:rPr>
              <w:t>Java</w:t>
            </w:r>
            <w:r w:rsidR="00907A26">
              <w:rPr>
                <w:sz w:val="24"/>
                <w:szCs w:val="24"/>
              </w:rPr>
              <w:t>S</w:t>
            </w:r>
            <w:r w:rsidR="001816CA" w:rsidRPr="00ED64A2">
              <w:rPr>
                <w:sz w:val="24"/>
                <w:szCs w:val="24"/>
              </w:rPr>
              <w:t>cript, C#, HTML, CSS</w:t>
            </w:r>
            <w:r w:rsidRPr="00ED64A2">
              <w:rPr>
                <w:sz w:val="24"/>
                <w:szCs w:val="24"/>
              </w:rPr>
              <w:t>, Swift</w:t>
            </w:r>
          </w:p>
          <w:p w14:paraId="3E610C3C" w14:textId="77777777" w:rsidR="008B30F1" w:rsidRDefault="008B30F1" w:rsidP="0031652E">
            <w:pPr>
              <w:jc w:val="left"/>
              <w:rPr>
                <w:sz w:val="24"/>
                <w:szCs w:val="24"/>
              </w:rPr>
            </w:pPr>
          </w:p>
          <w:p w14:paraId="21D00EC8" w14:textId="685EC651" w:rsidR="008B30F1" w:rsidRPr="008B30F1" w:rsidRDefault="008B30F1" w:rsidP="0031652E">
            <w:pPr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OTHER: </w:t>
            </w:r>
            <w:r>
              <w:rPr>
                <w:sz w:val="24"/>
                <w:szCs w:val="24"/>
              </w:rPr>
              <w:t>Vue.js, Canvas, Bootstrap, Flexbox,</w:t>
            </w:r>
            <w:r w:rsidR="00907A26">
              <w:rPr>
                <w:sz w:val="24"/>
                <w:szCs w:val="24"/>
              </w:rPr>
              <w:t xml:space="preserve"> p5.js</w:t>
            </w:r>
          </w:p>
        </w:tc>
        <w:tc>
          <w:tcPr>
            <w:tcW w:w="6913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7514"/>
            </w:tblGrid>
            <w:tr w:rsidR="00C420C8" w14:paraId="5D263C79" w14:textId="77777777" w:rsidTr="008B30F1">
              <w:trPr>
                <w:trHeight w:val="5850"/>
              </w:trPr>
              <w:tc>
                <w:tcPr>
                  <w:tcW w:w="6913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45D3E3A0" w14:textId="77777777" w:rsidR="00C420C8" w:rsidRPr="00136C9C" w:rsidRDefault="00A03152" w:rsidP="00811405">
                  <w:pPr>
                    <w:pStyle w:val="Heading2"/>
                    <w:framePr w:hSpace="180" w:wrap="around" w:hAnchor="margin" w:y="-356"/>
                    <w:rPr>
                      <w:b/>
                      <w:sz w:val="32"/>
                    </w:rPr>
                  </w:pPr>
                  <w:r w:rsidRPr="00136C9C">
                    <w:rPr>
                      <w:b/>
                      <w:sz w:val="32"/>
                    </w:rPr>
                    <w:t>PROJECTS</w:t>
                  </w:r>
                </w:p>
                <w:p w14:paraId="3A7113F1" w14:textId="5BC57911" w:rsidR="008B30F1" w:rsidRDefault="008B30F1" w:rsidP="00811405">
                  <w:pPr>
                    <w:pStyle w:val="Heading4"/>
                    <w:framePr w:hSpace="180" w:wrap="around" w:hAnchor="margin" w:y="-356"/>
                    <w:ind w:left="720" w:hanging="720"/>
                    <w:rPr>
                      <w:b w:val="0"/>
                      <w:bCs/>
                    </w:rPr>
                  </w:pPr>
                  <w:r>
                    <w:t>EARTHQUAKE FINDER</w:t>
                  </w:r>
                  <w:r w:rsidR="00112B23">
                    <w:t xml:space="preserve"> </w:t>
                  </w:r>
                  <w:r w:rsidR="00112B23">
                    <w:rPr>
                      <w:b w:val="0"/>
                      <w:bCs/>
                    </w:rPr>
                    <w:t xml:space="preserve"> </w:t>
                  </w:r>
                </w:p>
                <w:p w14:paraId="41C265BB" w14:textId="4D038F2C" w:rsidR="00112B23" w:rsidRDefault="00112B23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22"/>
                    </w:numPr>
                    <w:jc w:val="left"/>
                  </w:pPr>
                  <w:r>
                    <w:t xml:space="preserve">Collaborated with another developer over the course of three weeks in order to </w:t>
                  </w:r>
                  <w:r w:rsidR="00126778">
                    <w:t>produce an earthquake finder using Google Map’s and Earthquake’s API.</w:t>
                  </w:r>
                </w:p>
                <w:p w14:paraId="5F4432C0" w14:textId="2BE4B8DE" w:rsidR="00112B23" w:rsidRDefault="00126778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22"/>
                    </w:numPr>
                    <w:jc w:val="left"/>
                  </w:pPr>
                  <w:r>
                    <w:t>Constructed</w:t>
                  </w:r>
                  <w:r w:rsidR="00112B23">
                    <w:t xml:space="preserve"> </w:t>
                  </w:r>
                  <w:r>
                    <w:t>a responsive design</w:t>
                  </w:r>
                  <w:r w:rsidR="00907A26">
                    <w:t>, graphics, and UI for the project website</w:t>
                  </w:r>
                </w:p>
                <w:p w14:paraId="0B8F8BEF" w14:textId="28070204" w:rsidR="008B30F1" w:rsidRPr="008B30F1" w:rsidRDefault="00907A26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22"/>
                    </w:numPr>
                    <w:jc w:val="left"/>
                  </w:pPr>
                  <w:r>
                    <w:t xml:space="preserve">Wrote the earthquake search functions in JavaScript to build a </w:t>
                  </w:r>
                  <w:r w:rsidR="008B78A5">
                    <w:t>fully functional</w:t>
                  </w:r>
                  <w:r>
                    <w:t>, earthquake finder</w:t>
                  </w:r>
                </w:p>
                <w:p w14:paraId="0DBBF8B3" w14:textId="27CB39B1" w:rsidR="00C420C8" w:rsidRDefault="00136C9C" w:rsidP="00811405">
                  <w:pPr>
                    <w:pStyle w:val="Heading4"/>
                    <w:framePr w:hSpace="180" w:wrap="around" w:hAnchor="margin" w:y="-356"/>
                  </w:pPr>
                  <w:r>
                    <w:t>Web audio visualizer</w:t>
                  </w:r>
                  <w:r w:rsidR="00ED64A2">
                    <w:t xml:space="preserve"> </w:t>
                  </w:r>
                </w:p>
                <w:p w14:paraId="484D41E5" w14:textId="29722778" w:rsidR="00ED64A2" w:rsidRDefault="0031652E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14"/>
                    </w:numPr>
                    <w:jc w:val="left"/>
                  </w:pPr>
                  <w:r>
                    <w:t>Designed and implemented a</w:t>
                  </w:r>
                  <w:r w:rsidR="00671796">
                    <w:t xml:space="preserve"> visually appealing web audio visualizer using </w:t>
                  </w:r>
                  <w:r w:rsidR="007F6B8B">
                    <w:t>Java</w:t>
                  </w:r>
                  <w:r w:rsidR="00907A26">
                    <w:t>S</w:t>
                  </w:r>
                  <w:r w:rsidR="007F6B8B">
                    <w:t>cript</w:t>
                  </w:r>
                  <w:r w:rsidR="007B2FB4">
                    <w:t>’</w:t>
                  </w:r>
                  <w:r w:rsidR="007F6B8B">
                    <w:t xml:space="preserve">s </w:t>
                  </w:r>
                  <w:r w:rsidR="00671796">
                    <w:t>Canvas and Web-Audio API</w:t>
                  </w:r>
                </w:p>
                <w:p w14:paraId="3D4308C6" w14:textId="55D0A64E" w:rsidR="00671796" w:rsidRDefault="007F6B8B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14"/>
                    </w:numPr>
                    <w:jc w:val="left"/>
                  </w:pPr>
                  <w:r>
                    <w:t xml:space="preserve">Utilized both API’s to generate </w:t>
                  </w:r>
                  <w:r w:rsidR="007B2FB4">
                    <w:t>two dimensional</w:t>
                  </w:r>
                  <w:r>
                    <w:t xml:space="preserve"> shapes from a selected audio player</w:t>
                  </w:r>
                </w:p>
                <w:p w14:paraId="572F8C10" w14:textId="55305869" w:rsidR="007F6B8B" w:rsidRDefault="007F6B8B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14"/>
                    </w:numPr>
                    <w:jc w:val="left"/>
                  </w:pPr>
                  <w:r>
                    <w:t xml:space="preserve">Implemented options for users to change sound and graphics on Canvas for a </w:t>
                  </w:r>
                  <w:r w:rsidR="00C240FA">
                    <w:t>customizable experience</w:t>
                  </w:r>
                </w:p>
                <w:p w14:paraId="7F40A0E6" w14:textId="3E5798BD" w:rsidR="00D734F9" w:rsidRDefault="00136C9C" w:rsidP="00811405">
                  <w:pPr>
                    <w:pStyle w:val="Heading4"/>
                    <w:framePr w:hSpace="180" w:wrap="around" w:hAnchor="margin" w:y="-356"/>
                  </w:pPr>
                  <w:r>
                    <w:t>the heist</w:t>
                  </w:r>
                </w:p>
                <w:p w14:paraId="35D4BD70" w14:textId="116BA1DA" w:rsidR="00FC25F5" w:rsidRDefault="007B2FB4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15"/>
                    </w:numPr>
                    <w:jc w:val="left"/>
                  </w:pPr>
                  <w:r>
                    <w:t>I</w:t>
                  </w:r>
                  <w:r w:rsidR="00FC25F5">
                    <w:t>mplemented steering behaviors for autonomous characters in Unity to create a 2D shoot ‘</w:t>
                  </w:r>
                  <w:proofErr w:type="spellStart"/>
                  <w:r w:rsidR="00FC25F5">
                    <w:t>em</w:t>
                  </w:r>
                  <w:proofErr w:type="spellEnd"/>
                  <w:r w:rsidR="00FC25F5">
                    <w:t xml:space="preserve"> up game</w:t>
                  </w:r>
                </w:p>
                <w:p w14:paraId="367B98A3" w14:textId="49BD50C1" w:rsidR="00FC25F5" w:rsidRDefault="00FC25F5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15"/>
                    </w:numPr>
                    <w:jc w:val="left"/>
                  </w:pPr>
                  <w:r>
                    <w:t>Designed the user interface and buttons using Unity’s 2D UI Canvas</w:t>
                  </w:r>
                </w:p>
                <w:p w14:paraId="7ECFDEDE" w14:textId="77777777" w:rsidR="00626AE5" w:rsidRDefault="00626AE5" w:rsidP="00811405">
                  <w:pPr>
                    <w:pStyle w:val="ListParagraph"/>
                    <w:framePr w:hSpace="180" w:wrap="around" w:hAnchor="margin" w:y="-356"/>
                    <w:jc w:val="left"/>
                  </w:pPr>
                  <w:bookmarkStart w:id="0" w:name="_GoBack"/>
                  <w:bookmarkEnd w:id="0"/>
                </w:p>
                <w:p w14:paraId="717829B0" w14:textId="1E0ED258" w:rsidR="00FC25F5" w:rsidRDefault="009C3E30" w:rsidP="00811405">
                  <w:pPr>
                    <w:framePr w:hSpace="180" w:wrap="around" w:hAnchor="margin" w:y="-356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DOGFIGHTER</w:t>
                  </w:r>
                </w:p>
                <w:p w14:paraId="577D5E9B" w14:textId="145868C7" w:rsidR="00FC25F5" w:rsidRPr="007B1A6C" w:rsidRDefault="00126778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18"/>
                    </w:numPr>
                    <w:jc w:val="left"/>
                    <w:rPr>
                      <w:b/>
                      <w:bCs/>
                    </w:rPr>
                  </w:pPr>
                  <w:r>
                    <w:t>Created</w:t>
                  </w:r>
                  <w:r w:rsidR="00FC25F5">
                    <w:t xml:space="preserve"> an immersive space shooter game for IOS device</w:t>
                  </w:r>
                  <w:r w:rsidR="007B1A6C">
                    <w:t xml:space="preserve">s </w:t>
                  </w:r>
                  <w:r w:rsidR="00FC25F5">
                    <w:t xml:space="preserve">using Swift and Swift’s </w:t>
                  </w:r>
                  <w:proofErr w:type="spellStart"/>
                  <w:r w:rsidR="00FC25F5">
                    <w:t>SpriteKit</w:t>
                  </w:r>
                  <w:proofErr w:type="spellEnd"/>
                  <w:r w:rsidR="00FC25F5">
                    <w:t xml:space="preserve"> framewor</w:t>
                  </w:r>
                  <w:r w:rsidR="007B1A6C">
                    <w:t>k</w:t>
                  </w:r>
                </w:p>
                <w:p w14:paraId="6827E26C" w14:textId="6CF4ABC0" w:rsidR="001816CA" w:rsidRPr="008B78A5" w:rsidRDefault="00126778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18"/>
                    </w:numPr>
                    <w:jc w:val="left"/>
                  </w:pPr>
                  <w:r>
                    <w:t>Developed</w:t>
                  </w:r>
                  <w:r w:rsidR="00AB0016">
                    <w:t xml:space="preserve"> effect particles and </w:t>
                  </w:r>
                  <w:r>
                    <w:t xml:space="preserve">a </w:t>
                  </w:r>
                  <w:r w:rsidR="00AB0016">
                    <w:t xml:space="preserve">parallax background </w:t>
                  </w:r>
                  <w:r>
                    <w:t xml:space="preserve">to </w:t>
                  </w:r>
                  <w:r w:rsidR="00907A26">
                    <w:t>initiate</w:t>
                  </w:r>
                  <w:r>
                    <w:t xml:space="preserve"> </w:t>
                  </w:r>
                  <w:r w:rsidR="00EA6FA0">
                    <w:t xml:space="preserve">a sense of immersion </w:t>
                  </w:r>
                  <w:r>
                    <w:t>using Swift’s particle effects</w:t>
                  </w:r>
                </w:p>
              </w:tc>
            </w:tr>
            <w:tr w:rsidR="00C420C8" w14:paraId="01C780DB" w14:textId="77777777" w:rsidTr="001816CA">
              <w:trPr>
                <w:trHeight w:val="2867"/>
              </w:trPr>
              <w:tc>
                <w:tcPr>
                  <w:tcW w:w="6913" w:type="dxa"/>
                  <w:tcMar>
                    <w:left w:w="720" w:type="dxa"/>
                    <w:right w:w="0" w:type="dxa"/>
                  </w:tcMar>
                </w:tcPr>
                <w:p w14:paraId="3D28C7C5" w14:textId="571D5AF8" w:rsidR="00C420C8" w:rsidRPr="00A341AE" w:rsidRDefault="00A341AE" w:rsidP="00811405">
                  <w:pPr>
                    <w:pStyle w:val="Heading2"/>
                    <w:framePr w:hSpace="180" w:wrap="around" w:hAnchor="margin" w:y="-356"/>
                    <w:rPr>
                      <w:b/>
                    </w:rPr>
                  </w:pPr>
                  <w:r>
                    <w:rPr>
                      <w:b/>
                    </w:rPr>
                    <w:t>EXPERIENCE</w:t>
                  </w:r>
                </w:p>
                <w:p w14:paraId="608492BA" w14:textId="3AD640B9" w:rsidR="00A341AE" w:rsidRDefault="00C240FA" w:rsidP="00811405">
                  <w:pPr>
                    <w:framePr w:hSpace="180" w:wrap="around" w:hAnchor="margin" w:y="-356"/>
                    <w:jc w:val="left"/>
                  </w:pPr>
                  <w:r w:rsidRPr="00C240FA">
                    <w:rPr>
                      <w:b/>
                      <w:sz w:val="21"/>
                      <w:szCs w:val="21"/>
                    </w:rPr>
                    <w:t>RITZ,</w:t>
                  </w:r>
                  <w:r>
                    <w:rPr>
                      <w:b/>
                      <w:sz w:val="21"/>
                      <w:szCs w:val="21"/>
                    </w:rPr>
                    <w:t xml:space="preserve"> </w:t>
                  </w:r>
                  <w:r w:rsidRPr="00C240FA">
                    <w:rPr>
                      <w:b/>
                      <w:sz w:val="21"/>
                      <w:szCs w:val="21"/>
                    </w:rPr>
                    <w:t>DINING SERVICES ASSISTANT</w:t>
                  </w:r>
                  <w:r w:rsidRPr="00C240FA">
                    <w:rPr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</w:rPr>
                    <w:t xml:space="preserve">• </w:t>
                  </w:r>
                  <w:r>
                    <w:t>Rochester, NY (08/2017 – Present)</w:t>
                  </w:r>
                </w:p>
                <w:p w14:paraId="487DD3F2" w14:textId="710D0796" w:rsidR="00C240FA" w:rsidRPr="00C240FA" w:rsidRDefault="00C240FA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19"/>
                    </w:numPr>
                    <w:jc w:val="left"/>
                    <w:rPr>
                      <w:sz w:val="20"/>
                    </w:rPr>
                  </w:pPr>
                  <w:r w:rsidRPr="00563022">
                    <w:rPr>
                      <w:sz w:val="21"/>
                      <w:szCs w:val="24"/>
                    </w:rPr>
                    <w:t>Trained</w:t>
                  </w:r>
                  <w:r>
                    <w:rPr>
                      <w:sz w:val="21"/>
                      <w:szCs w:val="24"/>
                    </w:rPr>
                    <w:t xml:space="preserve"> 10+</w:t>
                  </w:r>
                  <w:r w:rsidRPr="00563022">
                    <w:rPr>
                      <w:sz w:val="21"/>
                      <w:szCs w:val="24"/>
                    </w:rPr>
                    <w:t xml:space="preserve"> new student workers in multiple stations, increasing productivity and efficiency of food sales</w:t>
                  </w:r>
                </w:p>
                <w:p w14:paraId="4FCB4B4B" w14:textId="1A8C1B24" w:rsidR="00563022" w:rsidRPr="00C240FA" w:rsidRDefault="00AB0016" w:rsidP="00811405">
                  <w:pPr>
                    <w:pStyle w:val="ListParagraph"/>
                    <w:framePr w:hSpace="180" w:wrap="around" w:hAnchor="margin" w:y="-356"/>
                    <w:numPr>
                      <w:ilvl w:val="0"/>
                      <w:numId w:val="19"/>
                    </w:numPr>
                    <w:jc w:val="left"/>
                    <w:rPr>
                      <w:sz w:val="20"/>
                    </w:rPr>
                  </w:pPr>
                  <w:r w:rsidRPr="00563022">
                    <w:rPr>
                      <w:sz w:val="21"/>
                      <w:szCs w:val="24"/>
                    </w:rPr>
                    <w:t>Provided excellent customer service</w:t>
                  </w:r>
                  <w:r w:rsidR="00563022" w:rsidRPr="00563022">
                    <w:rPr>
                      <w:sz w:val="21"/>
                      <w:szCs w:val="24"/>
                    </w:rPr>
                    <w:t xml:space="preserve"> </w:t>
                  </w:r>
                  <w:r w:rsidR="00563022">
                    <w:rPr>
                      <w:sz w:val="21"/>
                      <w:szCs w:val="24"/>
                    </w:rPr>
                    <w:t>by taking orders with a friendly demeanor on a consistent basi</w:t>
                  </w:r>
                  <w:r w:rsidR="00C240FA">
                    <w:rPr>
                      <w:sz w:val="21"/>
                      <w:szCs w:val="24"/>
                    </w:rPr>
                    <w:t>s</w:t>
                  </w:r>
                </w:p>
                <w:p w14:paraId="5FA96D00" w14:textId="35F5EBEF" w:rsidR="00A341AE" w:rsidRPr="00607390" w:rsidRDefault="00A341AE" w:rsidP="00811405">
                  <w:pPr>
                    <w:framePr w:hSpace="180" w:wrap="around" w:hAnchor="margin" w:y="-356"/>
                    <w:jc w:val="left"/>
                    <w:rPr>
                      <w:sz w:val="20"/>
                    </w:rPr>
                  </w:pPr>
                  <w:r w:rsidRPr="0080628F">
                    <w:rPr>
                      <w:b/>
                      <w:i/>
                      <w:sz w:val="20"/>
                    </w:rPr>
                    <w:t xml:space="preserve"> </w:t>
                  </w:r>
                </w:p>
              </w:tc>
            </w:tr>
          </w:tbl>
          <w:p w14:paraId="36711CC6" w14:textId="77777777" w:rsidR="00C420C8" w:rsidRDefault="008B30F1" w:rsidP="00907A26">
            <w:pPr>
              <w:pStyle w:val="Heading2"/>
              <w:rPr>
                <w:b/>
              </w:rPr>
            </w:pPr>
            <w:r>
              <w:rPr>
                <w:b/>
              </w:rPr>
              <w:t>EXTRACURRICULAR ACTIVITIES</w:t>
            </w:r>
            <w:r w:rsidRPr="0080628F">
              <w:rPr>
                <w:b/>
                <w:i/>
                <w:sz w:val="20"/>
              </w:rPr>
              <w:t xml:space="preserve"> </w:t>
            </w:r>
          </w:p>
          <w:p w14:paraId="5B5215F7" w14:textId="5E6A2817" w:rsidR="00907A26" w:rsidRDefault="00907A26" w:rsidP="00907A26">
            <w:pPr>
              <w:ind w:left="765"/>
              <w:jc w:val="left"/>
            </w:pPr>
            <w:r>
              <w:rPr>
                <w:b/>
                <w:sz w:val="21"/>
                <w:szCs w:val="21"/>
              </w:rPr>
              <w:t>VICE PRESIDENT FO</w:t>
            </w:r>
            <w:r w:rsidR="0058641F">
              <w:rPr>
                <w:b/>
                <w:sz w:val="21"/>
                <w:szCs w:val="21"/>
              </w:rPr>
              <w:t xml:space="preserve">R MAHJONG CLUB AT RIT </w:t>
            </w:r>
            <w:r w:rsidR="0058641F">
              <w:t>(08/17 – Present)</w:t>
            </w:r>
          </w:p>
          <w:p w14:paraId="5DA6FB98" w14:textId="7D9A59CB" w:rsidR="00907A26" w:rsidRPr="00B416C1" w:rsidRDefault="0058641F" w:rsidP="00B416C1">
            <w:pPr>
              <w:pStyle w:val="ListParagraph"/>
              <w:numPr>
                <w:ilvl w:val="0"/>
                <w:numId w:val="23"/>
              </w:numPr>
              <w:ind w:left="1485" w:hanging="450"/>
              <w:jc w:val="left"/>
              <w:rPr>
                <w:sz w:val="20"/>
              </w:rPr>
            </w:pPr>
            <w:r>
              <w:rPr>
                <w:sz w:val="21"/>
                <w:szCs w:val="24"/>
              </w:rPr>
              <w:t>Assisted in organizing an annual tournament for 30+ students</w:t>
            </w:r>
            <w:r w:rsidR="001D67B1">
              <w:rPr>
                <w:sz w:val="21"/>
                <w:szCs w:val="24"/>
              </w:rPr>
              <w:t xml:space="preserve"> and </w:t>
            </w:r>
            <w:r w:rsidR="00F1039D">
              <w:rPr>
                <w:sz w:val="21"/>
                <w:szCs w:val="24"/>
              </w:rPr>
              <w:t>alumni</w:t>
            </w:r>
            <w:r>
              <w:rPr>
                <w:sz w:val="21"/>
                <w:szCs w:val="24"/>
              </w:rPr>
              <w:t xml:space="preserve"> at RIT</w:t>
            </w:r>
          </w:p>
        </w:tc>
      </w:tr>
    </w:tbl>
    <w:p w14:paraId="6047BEBB" w14:textId="77777777" w:rsidR="007F6B8B" w:rsidRDefault="007F6B8B" w:rsidP="001413BC">
      <w:pPr>
        <w:pStyle w:val="NoSpacing"/>
        <w:jc w:val="both"/>
      </w:pPr>
    </w:p>
    <w:sectPr w:rsidR="007F6B8B" w:rsidSect="00C240FA">
      <w:headerReference w:type="default" r:id="rId8"/>
      <w:footerReference w:type="default" r:id="rId9"/>
      <w:pgSz w:w="12240" w:h="15840"/>
      <w:pgMar w:top="720" w:right="720" w:bottom="720" w:left="720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69DD8F" w14:textId="77777777" w:rsidR="00A03152" w:rsidRDefault="00A03152" w:rsidP="003856C9">
      <w:pPr>
        <w:spacing w:after="0" w:line="240" w:lineRule="auto"/>
      </w:pPr>
      <w:r>
        <w:separator/>
      </w:r>
    </w:p>
  </w:endnote>
  <w:endnote w:type="continuationSeparator" w:id="0">
    <w:p w14:paraId="5F7858C6" w14:textId="77777777" w:rsidR="00A03152" w:rsidRDefault="00A03152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HGGothicE">
    <w:altName w:val="HGｺﾞｼｯｸE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ACDA2A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2242959D" wp14:editId="6F725D0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title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4F72F8E" id="Group 4" o:spid="_x0000_s1026" alt="Title: 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3F5FDB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FB7A60" w14:textId="77777777" w:rsidR="00A03152" w:rsidRDefault="00A03152" w:rsidP="003856C9">
      <w:pPr>
        <w:spacing w:after="0" w:line="240" w:lineRule="auto"/>
      </w:pPr>
      <w:r>
        <w:separator/>
      </w:r>
    </w:p>
  </w:footnote>
  <w:footnote w:type="continuationSeparator" w:id="0">
    <w:p w14:paraId="699C7E1C" w14:textId="77777777" w:rsidR="00A03152" w:rsidRDefault="00A03152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562C1F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433524AF" wp14:editId="68CD2CF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title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5207EF10" id="Group 17" o:spid="_x0000_s1026" alt="Title: 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736635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6803E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24ED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A6A15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74EE5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2CC39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B8CD8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E2A2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18A4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42AF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8D7DAA"/>
    <w:multiLevelType w:val="hybridMultilevel"/>
    <w:tmpl w:val="69262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136AD"/>
    <w:multiLevelType w:val="hybridMultilevel"/>
    <w:tmpl w:val="7C36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8E327F"/>
    <w:multiLevelType w:val="hybridMultilevel"/>
    <w:tmpl w:val="F1E6C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E3358D"/>
    <w:multiLevelType w:val="hybridMultilevel"/>
    <w:tmpl w:val="3558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66DA7"/>
    <w:multiLevelType w:val="hybridMultilevel"/>
    <w:tmpl w:val="C2942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30AAB"/>
    <w:multiLevelType w:val="hybridMultilevel"/>
    <w:tmpl w:val="F4F02752"/>
    <w:lvl w:ilvl="0" w:tplc="04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6" w15:restartNumberingAfterBreak="0">
    <w:nsid w:val="4FC62C40"/>
    <w:multiLevelType w:val="hybridMultilevel"/>
    <w:tmpl w:val="AE0A4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A309C"/>
    <w:multiLevelType w:val="hybridMultilevel"/>
    <w:tmpl w:val="321A9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54A7B"/>
    <w:multiLevelType w:val="hybridMultilevel"/>
    <w:tmpl w:val="3CE6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409F1"/>
    <w:multiLevelType w:val="hybridMultilevel"/>
    <w:tmpl w:val="0400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0C1E9C"/>
    <w:multiLevelType w:val="hybridMultilevel"/>
    <w:tmpl w:val="2D9A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308A4"/>
    <w:multiLevelType w:val="hybridMultilevel"/>
    <w:tmpl w:val="F2E4A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0D7F0F"/>
    <w:multiLevelType w:val="hybridMultilevel"/>
    <w:tmpl w:val="414EE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8"/>
  </w:num>
  <w:num w:numId="13">
    <w:abstractNumId w:val="17"/>
  </w:num>
  <w:num w:numId="14">
    <w:abstractNumId w:val="14"/>
  </w:num>
  <w:num w:numId="15">
    <w:abstractNumId w:val="11"/>
  </w:num>
  <w:num w:numId="16">
    <w:abstractNumId w:val="13"/>
  </w:num>
  <w:num w:numId="17">
    <w:abstractNumId w:val="10"/>
  </w:num>
  <w:num w:numId="18">
    <w:abstractNumId w:val="22"/>
  </w:num>
  <w:num w:numId="19">
    <w:abstractNumId w:val="21"/>
  </w:num>
  <w:num w:numId="20">
    <w:abstractNumId w:val="19"/>
  </w:num>
  <w:num w:numId="21">
    <w:abstractNumId w:val="16"/>
  </w:num>
  <w:num w:numId="22">
    <w:abstractNumId w:val="2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attachedTemplate r:id="rId1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52"/>
    <w:rsid w:val="000031DF"/>
    <w:rsid w:val="00052BE1"/>
    <w:rsid w:val="0007412A"/>
    <w:rsid w:val="000B41E6"/>
    <w:rsid w:val="000F098E"/>
    <w:rsid w:val="0010199E"/>
    <w:rsid w:val="0010257B"/>
    <w:rsid w:val="00112B23"/>
    <w:rsid w:val="001166C2"/>
    <w:rsid w:val="00126778"/>
    <w:rsid w:val="00135598"/>
    <w:rsid w:val="00136C9C"/>
    <w:rsid w:val="001413BC"/>
    <w:rsid w:val="001503AC"/>
    <w:rsid w:val="001765FE"/>
    <w:rsid w:val="001816CA"/>
    <w:rsid w:val="0019561F"/>
    <w:rsid w:val="001B32D2"/>
    <w:rsid w:val="001D67B1"/>
    <w:rsid w:val="00283B81"/>
    <w:rsid w:val="00293B83"/>
    <w:rsid w:val="002A3621"/>
    <w:rsid w:val="002A4C3B"/>
    <w:rsid w:val="002B3890"/>
    <w:rsid w:val="002B7747"/>
    <w:rsid w:val="002C77B9"/>
    <w:rsid w:val="002F485A"/>
    <w:rsid w:val="003053D9"/>
    <w:rsid w:val="0031652E"/>
    <w:rsid w:val="003856C9"/>
    <w:rsid w:val="00396369"/>
    <w:rsid w:val="003E2212"/>
    <w:rsid w:val="003F4D31"/>
    <w:rsid w:val="003F5FDB"/>
    <w:rsid w:val="0043426C"/>
    <w:rsid w:val="00441EB9"/>
    <w:rsid w:val="00463463"/>
    <w:rsid w:val="00473EF8"/>
    <w:rsid w:val="004760E5"/>
    <w:rsid w:val="004D22BB"/>
    <w:rsid w:val="004D6800"/>
    <w:rsid w:val="005152F2"/>
    <w:rsid w:val="005246B9"/>
    <w:rsid w:val="00534E4E"/>
    <w:rsid w:val="00551D35"/>
    <w:rsid w:val="005562D4"/>
    <w:rsid w:val="00557019"/>
    <w:rsid w:val="00563022"/>
    <w:rsid w:val="005674AC"/>
    <w:rsid w:val="00580925"/>
    <w:rsid w:val="0058641F"/>
    <w:rsid w:val="005A1E51"/>
    <w:rsid w:val="005A7E57"/>
    <w:rsid w:val="00607390"/>
    <w:rsid w:val="00616FF4"/>
    <w:rsid w:val="00626AE5"/>
    <w:rsid w:val="00671796"/>
    <w:rsid w:val="006A3CE7"/>
    <w:rsid w:val="00741E6B"/>
    <w:rsid w:val="00743379"/>
    <w:rsid w:val="00747550"/>
    <w:rsid w:val="007803B7"/>
    <w:rsid w:val="007A7C08"/>
    <w:rsid w:val="007B1A6C"/>
    <w:rsid w:val="007B2F5C"/>
    <w:rsid w:val="007B2FB4"/>
    <w:rsid w:val="007C5F05"/>
    <w:rsid w:val="007F6B8B"/>
    <w:rsid w:val="0080628F"/>
    <w:rsid w:val="00811405"/>
    <w:rsid w:val="00825ED8"/>
    <w:rsid w:val="00832043"/>
    <w:rsid w:val="00832F81"/>
    <w:rsid w:val="00841714"/>
    <w:rsid w:val="008501C7"/>
    <w:rsid w:val="008A2FB1"/>
    <w:rsid w:val="008B30F1"/>
    <w:rsid w:val="008B78A5"/>
    <w:rsid w:val="008C7CA2"/>
    <w:rsid w:val="008F6337"/>
    <w:rsid w:val="00907A26"/>
    <w:rsid w:val="00914DAF"/>
    <w:rsid w:val="0093286E"/>
    <w:rsid w:val="009C3E30"/>
    <w:rsid w:val="009D1627"/>
    <w:rsid w:val="00A03152"/>
    <w:rsid w:val="00A341AE"/>
    <w:rsid w:val="00A42F91"/>
    <w:rsid w:val="00A6581F"/>
    <w:rsid w:val="00AB0016"/>
    <w:rsid w:val="00AE257B"/>
    <w:rsid w:val="00AF1258"/>
    <w:rsid w:val="00B01E52"/>
    <w:rsid w:val="00B36A7F"/>
    <w:rsid w:val="00B416C1"/>
    <w:rsid w:val="00B550FC"/>
    <w:rsid w:val="00B85871"/>
    <w:rsid w:val="00B93310"/>
    <w:rsid w:val="00BB3B21"/>
    <w:rsid w:val="00BC1F18"/>
    <w:rsid w:val="00BD2E58"/>
    <w:rsid w:val="00BF3EB3"/>
    <w:rsid w:val="00BF6BAB"/>
    <w:rsid w:val="00C007A5"/>
    <w:rsid w:val="00C240FA"/>
    <w:rsid w:val="00C420C8"/>
    <w:rsid w:val="00C4403A"/>
    <w:rsid w:val="00C45C4A"/>
    <w:rsid w:val="00CB5FDB"/>
    <w:rsid w:val="00CE6306"/>
    <w:rsid w:val="00D11C4D"/>
    <w:rsid w:val="00D5067A"/>
    <w:rsid w:val="00D651A3"/>
    <w:rsid w:val="00D734F9"/>
    <w:rsid w:val="00DC0F74"/>
    <w:rsid w:val="00DC79BB"/>
    <w:rsid w:val="00DF0A0F"/>
    <w:rsid w:val="00E34D58"/>
    <w:rsid w:val="00E939E7"/>
    <w:rsid w:val="00E941EF"/>
    <w:rsid w:val="00EA6FA0"/>
    <w:rsid w:val="00EB1C1B"/>
    <w:rsid w:val="00ED64A2"/>
    <w:rsid w:val="00EE1787"/>
    <w:rsid w:val="00F077AE"/>
    <w:rsid w:val="00F1039D"/>
    <w:rsid w:val="00F14687"/>
    <w:rsid w:val="00F56435"/>
    <w:rsid w:val="00F91A9C"/>
    <w:rsid w:val="00F927F0"/>
    <w:rsid w:val="00FA07AA"/>
    <w:rsid w:val="00FA5B7D"/>
    <w:rsid w:val="00FB0A17"/>
    <w:rsid w:val="00FB6A8F"/>
    <w:rsid w:val="00FC25F5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124819DE"/>
  <w15:chartTrackingRefBased/>
  <w15:docId w15:val="{60E3C7B0-35D1-4F98-8D2D-F9DD03E4C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077AE"/>
  </w:style>
  <w:style w:type="paragraph" w:styleId="Heading1">
    <w:name w:val="heading 1"/>
    <w:basedOn w:val="Normal"/>
    <w:link w:val="Heading1Char"/>
    <w:uiPriority w:val="9"/>
    <w:qFormat/>
    <w:rsid w:val="00C420C8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077AE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83B81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B5A5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077AE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420C8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83B81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2"/>
    <w:qFormat/>
    <w:rsid w:val="005A7E57"/>
    <w:pPr>
      <w:spacing w:after="0" w:line="240" w:lineRule="auto"/>
    </w:pPr>
  </w:style>
  <w:style w:type="paragraph" w:customStyle="1" w:styleId="GraphicLine">
    <w:name w:val="Graphic Line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71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1714"/>
  </w:style>
  <w:style w:type="paragraph" w:styleId="BlockText">
    <w:name w:val="Block Text"/>
    <w:basedOn w:val="Normal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417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1714"/>
  </w:style>
  <w:style w:type="paragraph" w:styleId="BodyText2">
    <w:name w:val="Body Text 2"/>
    <w:basedOn w:val="Normal"/>
    <w:link w:val="BodyText2Char"/>
    <w:uiPriority w:val="99"/>
    <w:semiHidden/>
    <w:unhideWhenUsed/>
    <w:rsid w:val="008417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1714"/>
  </w:style>
  <w:style w:type="paragraph" w:styleId="BodyText3">
    <w:name w:val="Body Text 3"/>
    <w:basedOn w:val="Normal"/>
    <w:link w:val="BodyText3Ch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1714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4171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171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4171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4171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4171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171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41714"/>
  </w:style>
  <w:style w:type="table" w:styleId="ColorfulGrid">
    <w:name w:val="Colorful Grid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171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171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7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171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41714"/>
  </w:style>
  <w:style w:type="character" w:customStyle="1" w:styleId="DateChar">
    <w:name w:val="Date Char"/>
    <w:basedOn w:val="DefaultParagraphFont"/>
    <w:link w:val="Date"/>
    <w:uiPriority w:val="99"/>
    <w:semiHidden/>
    <w:rsid w:val="00841714"/>
  </w:style>
  <w:style w:type="paragraph" w:styleId="DocumentMap">
    <w:name w:val="Document Map"/>
    <w:basedOn w:val="Normal"/>
    <w:link w:val="DocumentMap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171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4171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41714"/>
  </w:style>
  <w:style w:type="character" w:styleId="Emphasis">
    <w:name w:val="Emphasis"/>
    <w:basedOn w:val="DefaultParagraphFont"/>
    <w:uiPriority w:val="20"/>
    <w:semiHidden/>
    <w:unhideWhenUsed/>
    <w:qFormat/>
    <w:rsid w:val="0084171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171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1714"/>
    <w:rPr>
      <w:szCs w:val="20"/>
    </w:rPr>
  </w:style>
  <w:style w:type="table" w:styleId="GridTable1Light">
    <w:name w:val="Grid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14"/>
    <w:rPr>
      <w:rFonts w:asciiTheme="majorHAnsi" w:eastAsiaTheme="majorEastAsia" w:hAnsiTheme="majorHAnsi" w:cstheme="majorBidi"/>
      <w:color w:val="1B5A5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41714"/>
  </w:style>
  <w:style w:type="paragraph" w:styleId="HTMLAddress">
    <w:name w:val="HTML Address"/>
    <w:basedOn w:val="Normal"/>
    <w:link w:val="HTMLAddressCh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4171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17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171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71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1714"/>
    <w:rPr>
      <w:i/>
      <w:iCs/>
    </w:rPr>
  </w:style>
  <w:style w:type="character" w:styleId="Hyperlink">
    <w:name w:val="Hyperlink"/>
    <w:basedOn w:val="DefaultParagraphFont"/>
    <w:uiPriority w:val="99"/>
    <w:unhideWhenUsed/>
    <w:rsid w:val="0084171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41714"/>
    <w:rPr>
      <w:i/>
      <w:iCs/>
      <w:color w:val="37B6AE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1714"/>
  </w:style>
  <w:style w:type="paragraph" w:styleId="List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84171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37B6AE" w:themeColor="accent1"/>
        <w:bottom w:val="single" w:sz="4" w:space="0" w:color="37B6A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171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417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41714"/>
  </w:style>
  <w:style w:type="character" w:styleId="PageNumber">
    <w:name w:val="page number"/>
    <w:basedOn w:val="DefaultParagraphFont"/>
    <w:uiPriority w:val="99"/>
    <w:semiHidden/>
    <w:unhideWhenUsed/>
    <w:rsid w:val="00841714"/>
  </w:style>
  <w:style w:type="table" w:styleId="PlainTable1">
    <w:name w:val="Plain Table 1"/>
    <w:basedOn w:val="TableNormal"/>
    <w:uiPriority w:val="41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171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41714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4171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41714"/>
  </w:style>
  <w:style w:type="paragraph" w:styleId="Signature">
    <w:name w:val="Signature"/>
    <w:basedOn w:val="Normal"/>
    <w:link w:val="Signature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41714"/>
  </w:style>
  <w:style w:type="character" w:styleId="Strong">
    <w:name w:val="Strong"/>
    <w:basedOn w:val="DefaultParagraphFont"/>
    <w:uiPriority w:val="22"/>
    <w:semiHidden/>
    <w:unhideWhenUsed/>
    <w:qFormat/>
    <w:rsid w:val="00841714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17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17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17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17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17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17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17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17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17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17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17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17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17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17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17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17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417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17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17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17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17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17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1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417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17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17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Graphic">
    <w:name w:val="Graphic"/>
    <w:basedOn w:val="Normal"/>
    <w:next w:val="Heading3"/>
    <w:link w:val="GraphicChar"/>
    <w:uiPriority w:val="10"/>
    <w:qFormat/>
    <w:rsid w:val="00C420C8"/>
    <w:pPr>
      <w:spacing w:before="320" w:after="80"/>
    </w:pPr>
  </w:style>
  <w:style w:type="character" w:customStyle="1" w:styleId="GraphicChar">
    <w:name w:val="Graphic Char"/>
    <w:basedOn w:val="DefaultParagraphFont"/>
    <w:link w:val="Graphic"/>
    <w:uiPriority w:val="10"/>
    <w:rsid w:val="00C420C8"/>
  </w:style>
  <w:style w:type="character" w:styleId="UnresolvedMention">
    <w:name w:val="Unresolved Mention"/>
    <w:basedOn w:val="DefaultParagraphFont"/>
    <w:uiPriority w:val="99"/>
    <w:semiHidden/>
    <w:unhideWhenUsed/>
    <w:rsid w:val="008A2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52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ouie.github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Louie\AppData\Roaming\Microsoft\Templates\Creative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0FFACAB29F246F1B75261705458F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7E8E3-2C49-44E2-BD26-EDC1E03BB053}"/>
      </w:docPartPr>
      <w:docPartBody>
        <w:p w:rsidR="002A119A" w:rsidRDefault="002A119A">
          <w:pPr>
            <w:pStyle w:val="10FFACAB29F246F1B75261705458F9D3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HGGothicE">
    <w:altName w:val="HGｺﾞｼｯｸE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9A"/>
    <w:rsid w:val="002A119A"/>
    <w:rsid w:val="008B01D7"/>
    <w:rsid w:val="00982A3F"/>
    <w:rsid w:val="00F4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341B9DBA38456DACCB281742ECC66F">
    <w:name w:val="9B341B9DBA38456DACCB281742ECC66F"/>
  </w:style>
  <w:style w:type="paragraph" w:customStyle="1" w:styleId="AFB55757074D4F85B5DCF890FB01C3CD">
    <w:name w:val="AFB55757074D4F85B5DCF890FB01C3CD"/>
  </w:style>
  <w:style w:type="paragraph" w:customStyle="1" w:styleId="0AB4EAC470B24B11A75F8DDBB3626B10">
    <w:name w:val="0AB4EAC470B24B11A75F8DDBB3626B10"/>
  </w:style>
  <w:style w:type="paragraph" w:customStyle="1" w:styleId="A5592129C14E4F1CA2E28DC88A490C66">
    <w:name w:val="A5592129C14E4F1CA2E28DC88A490C66"/>
  </w:style>
  <w:style w:type="paragraph" w:customStyle="1" w:styleId="B3A60D2936444DBB9C9A46BB6C16CA56">
    <w:name w:val="B3A60D2936444DBB9C9A46BB6C16CA56"/>
  </w:style>
  <w:style w:type="paragraph" w:customStyle="1" w:styleId="10FFACAB29F246F1B75261705458F9D3">
    <w:name w:val="10FFACAB29F246F1B75261705458F9D3"/>
  </w:style>
  <w:style w:type="paragraph" w:customStyle="1" w:styleId="8C89B8AF7E974184912D095854E21C9F">
    <w:name w:val="8C89B8AF7E974184912D095854E21C9F"/>
  </w:style>
  <w:style w:type="paragraph" w:customStyle="1" w:styleId="AA24149D9D7E40029E9970306C5296A7">
    <w:name w:val="AA24149D9D7E40029E9970306C5296A7"/>
  </w:style>
  <w:style w:type="paragraph" w:customStyle="1" w:styleId="A6BB69D49A9449FC9FA90C183A66C4D8">
    <w:name w:val="A6BB69D49A9449FC9FA90C183A66C4D8"/>
  </w:style>
  <w:style w:type="paragraph" w:customStyle="1" w:styleId="1F155E35C0BE4076AF8679334FB55988">
    <w:name w:val="1F155E35C0BE4076AF8679334FB55988"/>
  </w:style>
  <w:style w:type="paragraph" w:customStyle="1" w:styleId="831BA82257DE4625A4FECDA2CA5650B1">
    <w:name w:val="831BA82257DE4625A4FECDA2CA5650B1"/>
  </w:style>
  <w:style w:type="paragraph" w:customStyle="1" w:styleId="3DDE542935E649C0AC87D4930DCE2DA8">
    <w:name w:val="3DDE542935E649C0AC87D4930DCE2DA8"/>
  </w:style>
  <w:style w:type="paragraph" w:customStyle="1" w:styleId="DB35E4B6A8414C36BA8982BA839A2C50">
    <w:name w:val="DB35E4B6A8414C36BA8982BA839A2C50"/>
  </w:style>
  <w:style w:type="paragraph" w:customStyle="1" w:styleId="159BDC0430854902899301F9A6784147">
    <w:name w:val="159BDC0430854902899301F9A6784147"/>
  </w:style>
  <w:style w:type="paragraph" w:customStyle="1" w:styleId="DBBC1C4036344B9A8640B8EFDC0369C2">
    <w:name w:val="DBBC1C4036344B9A8640B8EFDC0369C2"/>
  </w:style>
  <w:style w:type="paragraph" w:customStyle="1" w:styleId="2EE47E6D22B34370830F3E4090747E1F">
    <w:name w:val="2EE47E6D22B34370830F3E4090747E1F"/>
  </w:style>
  <w:style w:type="paragraph" w:customStyle="1" w:styleId="C5802FFFB7CE4D9F86CFD69267BE3A62">
    <w:name w:val="C5802FFFB7CE4D9F86CFD69267BE3A62"/>
  </w:style>
  <w:style w:type="paragraph" w:customStyle="1" w:styleId="CFD98C50DE984E9C9F50CFB44A27BD0F">
    <w:name w:val="CFD98C50DE984E9C9F50CFB44A27BD0F"/>
  </w:style>
  <w:style w:type="paragraph" w:customStyle="1" w:styleId="FA34214E2A594E1DA98D12CC8B73420D">
    <w:name w:val="FA34214E2A594E1DA98D12CC8B73420D"/>
  </w:style>
  <w:style w:type="paragraph" w:customStyle="1" w:styleId="D42AD0BCDF77462CB5C236EA0BA5E4E4">
    <w:name w:val="D42AD0BCDF77462CB5C236EA0BA5E4E4"/>
  </w:style>
  <w:style w:type="paragraph" w:customStyle="1" w:styleId="3ADCF145FF4F4CAA843EAA17A45617A2">
    <w:name w:val="3ADCF145FF4F4CAA843EAA17A45617A2"/>
  </w:style>
  <w:style w:type="paragraph" w:customStyle="1" w:styleId="998C43A03E5D44E1B678ADB65D60F349">
    <w:name w:val="998C43A03E5D44E1B678ADB65D60F349"/>
  </w:style>
  <w:style w:type="paragraph" w:customStyle="1" w:styleId="327D255815054655A6EE4EEBCBAF4FF9">
    <w:name w:val="327D255815054655A6EE4EEBCBAF4FF9"/>
  </w:style>
  <w:style w:type="paragraph" w:customStyle="1" w:styleId="D805C77AF9A44EFC9FE70EFA3E055382">
    <w:name w:val="D805C77AF9A44EFC9FE70EFA3E055382"/>
  </w:style>
  <w:style w:type="paragraph" w:customStyle="1" w:styleId="9FFBC8F22EA94648833C77F58E9C2163">
    <w:name w:val="9FFBC8F22EA94648833C77F58E9C2163"/>
    <w:rsid w:val="00F42E7A"/>
  </w:style>
  <w:style w:type="paragraph" w:customStyle="1" w:styleId="ECD8A55835FA44DFA4E30D880F14F71D">
    <w:name w:val="ECD8A55835FA44DFA4E30D880F14F71D"/>
    <w:rsid w:val="00F42E7A"/>
  </w:style>
  <w:style w:type="paragraph" w:customStyle="1" w:styleId="3453D3E3540CA24380EAFCE3154A75C8">
    <w:name w:val="3453D3E3540CA24380EAFCE3154A75C8"/>
    <w:rsid w:val="008B01D7"/>
    <w:pPr>
      <w:spacing w:after="0" w:line="240" w:lineRule="auto"/>
    </w:pPr>
    <w:rPr>
      <w:sz w:val="24"/>
      <w:szCs w:val="24"/>
      <w:lang w:eastAsia="en-US"/>
    </w:rPr>
  </w:style>
  <w:style w:type="paragraph" w:customStyle="1" w:styleId="C9F38D63B95246DDB4928309CA36D04E">
    <w:name w:val="C9F38D63B95246DDB4928309CA36D04E"/>
    <w:rsid w:val="00982A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C:\Users\Louie\AppData\Roaming\Microsoft\Templates\Creative resume, designed by MOO.dotx</Template>
  <TotalTime>86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</dc:creator>
  <cp:keywords/>
  <dc:description/>
  <cp:lastModifiedBy>Stanley Louie (RIT Student)</cp:lastModifiedBy>
  <cp:revision>13</cp:revision>
  <cp:lastPrinted>2019-04-24T04:01:00Z</cp:lastPrinted>
  <dcterms:created xsi:type="dcterms:W3CDTF">2019-09-17T01:17:00Z</dcterms:created>
  <dcterms:modified xsi:type="dcterms:W3CDTF">2019-09-25T22:36:00Z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